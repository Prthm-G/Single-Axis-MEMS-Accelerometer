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378B239C" w14:textId="77777777" w:rsidTr="00A43A5B">
        <w:trPr>
          <w:cantSplit/>
          <w:trHeight w:val="4488"/>
        </w:trPr>
        <w:tc>
          <w:tcPr>
            <w:tcW w:w="6285" w:type="dxa"/>
          </w:tcPr>
          <w:p w14:paraId="12B252A0" w14:textId="18B66631" w:rsidR="00F448BC" w:rsidRDefault="00213A10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7B2B1D" wp14:editId="51227919">
                  <wp:extent cx="3853815" cy="2110740"/>
                  <wp:effectExtent l="0" t="0" r="0" b="3810"/>
                  <wp:docPr id="1761969143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96914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596E8125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5E188D7A" w14:textId="086BFA0D" w:rsidR="00B77317" w:rsidRPr="00CD1539" w:rsidRDefault="00213A10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MEMS_1</w:t>
                  </w:r>
                </w:p>
                <w:p w14:paraId="6EF87ADA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4D8DEEDC" w14:textId="679065CD" w:rsidR="00B77317" w:rsidRPr="00CD1539" w:rsidRDefault="00213A10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Monday, December 4,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59115CE4" w14:textId="690638D3" w:rsidR="00B77317" w:rsidRPr="00CD1539" w:rsidRDefault="00213A10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3</w:t>
                  </w:r>
                </w:p>
                <w:p w14:paraId="0A25710C" w14:textId="14F9651B" w:rsidR="00B77317" w:rsidRPr="006A441F" w:rsidRDefault="00213A10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0D3E4C3A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7F5D5396" w14:textId="62D964CC" w:rsidR="00B77317" w:rsidRDefault="00213A10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47F8DCFC" w14:textId="6F2CC30A" w:rsidR="00213A10" w:rsidRDefault="001041F1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52588558" w:history="1">
                        <w:r w:rsidR="00213A10" w:rsidRPr="00722D11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213A10">
                          <w:rPr>
                            <w:noProof/>
                            <w:webHidden/>
                          </w:rPr>
                          <w:tab/>
                        </w:r>
                        <w:r w:rsidR="00213A1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213A10">
                          <w:rPr>
                            <w:noProof/>
                            <w:webHidden/>
                          </w:rPr>
                          <w:instrText xml:space="preserve"> PAGEREF _Toc152588558 \h </w:instrText>
                        </w:r>
                        <w:r w:rsidR="00213A10">
                          <w:rPr>
                            <w:noProof/>
                            <w:webHidden/>
                          </w:rPr>
                        </w:r>
                        <w:r w:rsidR="00213A1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213A10">
                          <w:rPr>
                            <w:noProof/>
                            <w:webHidden/>
                          </w:rPr>
                          <w:t>1</w:t>
                        </w:r>
                        <w:r w:rsidR="00213A1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142959A" w14:textId="61EEADBB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59" w:history="1">
                        <w:r w:rsidRPr="00722D11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271F78E" w14:textId="27CBEA2A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60" w:history="1">
                        <w:r w:rsidRPr="00722D11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932EEC8" w14:textId="045D0284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61" w:history="1">
                        <w:r w:rsidRPr="00722D11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1FF5396" w14:textId="6F41AF45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62" w:history="1">
                        <w:r w:rsidRPr="00722D11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B366EAA" w14:textId="2E31EDE3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63" w:history="1">
                        <w:r w:rsidRPr="00722D11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2407367" w14:textId="3E0592A4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64" w:history="1">
                        <w:r w:rsidRPr="00722D11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D983C2B" w14:textId="65BC1393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65" w:history="1">
                        <w:r w:rsidRPr="00722D11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_Toc152588565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448F9F0" w14:textId="6F11F576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66" w:history="1">
                        <w:r w:rsidRPr="00722D11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EA94E7E" w14:textId="119BB0AC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67" w:history="1">
                        <w:r w:rsidRPr="00722D11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0351D9B" w14:textId="373AD3A1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68" w:history="1">
                        <w:r w:rsidRPr="00722D11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_Toc152588568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0BD7105" w14:textId="7C9117BF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69" w:history="1">
                        <w:r w:rsidRPr="00722D11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_Toc152588569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EA578A6" w14:textId="4E4DD6DD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70" w:history="1">
                        <w:r w:rsidRPr="00722D11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_Toc152588570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D126A7A" w14:textId="723DFFC7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71" w:history="1">
                        <w:r w:rsidRPr="00722D11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68BA523" w14:textId="312E562F" w:rsidR="00213A10" w:rsidRDefault="00213A1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52588572" w:history="1">
                        <w:r w:rsidRPr="00722D11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_Toc152588572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A5C97F4" w14:textId="364AE8E3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29FF05B8" w14:textId="77777777" w:rsidR="00F448BC" w:rsidRDefault="00F448BC" w:rsidP="00A5373F"/>
        </w:tc>
      </w:tr>
      <w:tr w:rsidR="00F448BC" w14:paraId="71912F07" w14:textId="77777777" w:rsidTr="00BE081A">
        <w:trPr>
          <w:cantSplit/>
          <w:trHeight w:val="3924"/>
        </w:trPr>
        <w:tc>
          <w:tcPr>
            <w:tcW w:w="6285" w:type="dxa"/>
          </w:tcPr>
          <w:p w14:paraId="6FE1E140" w14:textId="24FD6C33" w:rsidR="00C27B5D" w:rsidRDefault="00213A10" w:rsidP="00C27B5D">
            <w:pPr>
              <w:pStyle w:val="Heading1"/>
            </w:pPr>
            <w:bookmarkStart w:id="0" w:name="_Toc152588558"/>
            <w:r>
              <w:t>Description</w:t>
            </w:r>
            <w:bookmarkEnd w:id="0"/>
          </w:p>
          <w:p w14:paraId="478B3C53" w14:textId="309540C0" w:rsidR="00F448BC" w:rsidRPr="00E65D6E" w:rsidRDefault="00213A10" w:rsidP="00FF408C">
            <w:r>
              <w:t>No Data</w:t>
            </w:r>
          </w:p>
        </w:tc>
        <w:tc>
          <w:tcPr>
            <w:tcW w:w="4713" w:type="dxa"/>
            <w:vMerge/>
          </w:tcPr>
          <w:p w14:paraId="43962188" w14:textId="77777777" w:rsidR="00F448BC" w:rsidRPr="00A33AA4" w:rsidRDefault="00F448BC" w:rsidP="00840CC7">
            <w:pPr>
              <w:pStyle w:val="TOC3"/>
            </w:pPr>
          </w:p>
        </w:tc>
      </w:tr>
    </w:tbl>
    <w:p w14:paraId="69C60A77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422F9D70" w14:textId="77777777" w:rsidTr="00DD03CF">
        <w:tc>
          <w:tcPr>
            <w:tcW w:w="11016" w:type="dxa"/>
          </w:tcPr>
          <w:p w14:paraId="6D8C58DC" w14:textId="38660267" w:rsidR="00343025" w:rsidRDefault="00213A10" w:rsidP="00343025">
            <w:pPr>
              <w:pStyle w:val="Heading1"/>
            </w:pPr>
            <w:bookmarkStart w:id="1" w:name="_Toc243733140"/>
            <w:bookmarkStart w:id="2" w:name="_Toc245020107"/>
            <w:bookmarkStart w:id="3" w:name="_Toc245020139"/>
            <w:bookmarkStart w:id="4" w:name="_Toc152588559"/>
            <w:r>
              <w:lastRenderedPageBreak/>
              <w:t>Assumptions</w:t>
            </w:r>
            <w:bookmarkEnd w:id="4"/>
          </w:p>
          <w:p w14:paraId="0C981A24" w14:textId="0C0DACF0" w:rsidR="00A96F2C" w:rsidRDefault="00A96F2C" w:rsidP="00A96F2C"/>
        </w:tc>
      </w:tr>
    </w:tbl>
    <w:p w14:paraId="37B79AAB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46431A04" w14:textId="77777777" w:rsidTr="00ED5A01">
        <w:tc>
          <w:tcPr>
            <w:tcW w:w="11016" w:type="dxa"/>
          </w:tcPr>
          <w:p w14:paraId="19B568D1" w14:textId="17DF1866" w:rsidR="00FF408C" w:rsidRDefault="00213A10" w:rsidP="00FF408C">
            <w:pPr>
              <w:pStyle w:val="Heading1"/>
            </w:pPr>
            <w:bookmarkStart w:id="5" w:name="_Toc152588560"/>
            <w:r>
              <w:t>Model Information</w:t>
            </w:r>
            <w:bookmarkEnd w:id="5"/>
          </w:p>
          <w:p w14:paraId="5F82D378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03A8ECC9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0C4D5EE4" w14:textId="77777777" w:rsidTr="00077EA0">
                    <w:tc>
                      <w:tcPr>
                        <w:tcW w:w="8640" w:type="dxa"/>
                      </w:tcPr>
                      <w:p w14:paraId="38F78F9D" w14:textId="5B660DF2" w:rsidR="00077EA0" w:rsidRDefault="00213A10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7531DFBE" wp14:editId="1F13AEB8">
                              <wp:extent cx="5349240" cy="3605530"/>
                              <wp:effectExtent l="0" t="0" r="3810" b="0"/>
                              <wp:docPr id="805208434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0520843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6055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F3E170A" w14:textId="1963E3DB" w:rsidR="00C16188" w:rsidRDefault="00213A10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MEMS_1</w:t>
                  </w:r>
                </w:p>
                <w:p w14:paraId="5C0695AD" w14:textId="41673F2B" w:rsidR="00C16188" w:rsidRDefault="00213A10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7F83869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29093D2" w14:textId="624F1C9E" w:rsidR="00C16188" w:rsidRPr="0044448A" w:rsidRDefault="00213A10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248B55F6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3D08FD3" w14:textId="5F649A60" w:rsidR="00C16188" w:rsidRDefault="00213A10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2A918F" w14:textId="105657A6" w:rsidR="00C16188" w:rsidRDefault="00213A1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1ED0D3" w14:textId="0604A7B4" w:rsidR="00C16188" w:rsidRDefault="00213A1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3DF922" w14:textId="1EB589F3" w:rsidR="00C16188" w:rsidRDefault="00213A1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15184882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6D7239" w14:textId="040EBADE" w:rsidR="00C16188" w:rsidRDefault="00213A10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MEMS_1.dwg&lt;1&gt;</w:t>
                  </w:r>
                </w:p>
                <w:p w14:paraId="51C39C7E" w14:textId="357A0406" w:rsidR="004B3022" w:rsidRPr="0044448A" w:rsidRDefault="004B3022" w:rsidP="0044448A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5778EB" w14:textId="22A79D1A" w:rsidR="00C16188" w:rsidRPr="0044448A" w:rsidRDefault="00213A1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994018" w14:textId="77777777" w:rsidR="00213A10" w:rsidRDefault="00213A1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Mass:4.30502e-10 kg</w:t>
                  </w:r>
                </w:p>
                <w:p w14:paraId="22864800" w14:textId="77777777" w:rsidR="00213A10" w:rsidRDefault="00213A1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Volume:1.84765e-10 m^3</w:t>
                  </w:r>
                </w:p>
                <w:p w14:paraId="483AE51D" w14:textId="77777777" w:rsidR="00213A10" w:rsidRDefault="00213A1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Density:2.33 kg/m^3</w:t>
                  </w:r>
                </w:p>
                <w:p w14:paraId="08BC3B12" w14:textId="77777777" w:rsidR="00213A10" w:rsidRDefault="00213A1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Weight:4.21892e-09 N</w:t>
                  </w:r>
                </w:p>
                <w:p w14:paraId="2EC6C5D6" w14:textId="16745A63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F01BCB" w14:textId="77777777" w:rsidR="00213A10" w:rsidRDefault="00213A1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C:\Users\241pr\OneDrive - UBC\Desktop\Apps\UBC\ELEC 465\Project\FEA\MEMS_1.SLDPRT</w:t>
                  </w:r>
                </w:p>
                <w:p w14:paraId="1AA05CE4" w14:textId="1B67181C" w:rsidR="00C16188" w:rsidRPr="0044448A" w:rsidRDefault="00213A1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 4 13:18:33 2023</w:t>
                  </w:r>
                </w:p>
              </w:tc>
            </w:tr>
          </w:tbl>
          <w:p w14:paraId="6719078A" w14:textId="01EA8C10" w:rsidR="00FF408C" w:rsidRDefault="00FF408C" w:rsidP="00A96F2C"/>
        </w:tc>
      </w:tr>
    </w:tbl>
    <w:p w14:paraId="1749DFFA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72821519" w14:textId="77777777" w:rsidTr="005E294F">
        <w:tc>
          <w:tcPr>
            <w:tcW w:w="11016" w:type="dxa"/>
          </w:tcPr>
          <w:p w14:paraId="0822291B" w14:textId="4DA55459" w:rsidR="00B35001" w:rsidRPr="00B35001" w:rsidRDefault="00213A10" w:rsidP="00B35001">
            <w:pPr>
              <w:pStyle w:val="Heading1"/>
            </w:pPr>
            <w:bookmarkStart w:id="6" w:name="_Toc152588561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39"/>
              <w:gridCol w:w="5299"/>
            </w:tblGrid>
            <w:tr w:rsidR="00B35001" w14:paraId="5F2DF2B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8F9587" w14:textId="085EAF9A" w:rsidR="00B35001" w:rsidRDefault="00213A10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680FAC" w14:textId="4EE36D6B" w:rsidR="00B35001" w:rsidRDefault="00213A1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3</w:t>
                  </w:r>
                </w:p>
              </w:tc>
            </w:tr>
            <w:tr w:rsidR="00213A10" w14:paraId="679CBD2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A61E39" w14:textId="03107308" w:rsidR="00213A10" w:rsidRDefault="00213A10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E2672B" w14:textId="2919BDCB" w:rsidR="00213A10" w:rsidRDefault="00213A1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213A10" w14:paraId="6410DB7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A34339" w14:textId="75C13EEC" w:rsidR="00213A10" w:rsidRDefault="00213A10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5683F2" w14:textId="1197CEE3" w:rsidR="00213A10" w:rsidRDefault="00213A1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213A10" w14:paraId="2483581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D0FA18" w14:textId="5DD74EFC" w:rsidR="00213A10" w:rsidRDefault="00213A10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172F6D" w14:textId="27FDF137" w:rsidR="00213A10" w:rsidRDefault="00213A1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213A10" w14:paraId="3EE7675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3C3EA7" w14:textId="4E75786F" w:rsidR="00213A10" w:rsidRDefault="00213A10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3C71D3" w14:textId="0B9A1AC3" w:rsidR="00213A10" w:rsidRDefault="00213A1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213A10" w14:paraId="038277A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CA0244" w14:textId="3F352DF1" w:rsidR="00213A10" w:rsidRDefault="00213A10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C5B375" w14:textId="76303C15" w:rsidR="00213A10" w:rsidRDefault="00213A1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213A10" w14:paraId="2A290DE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92E679" w14:textId="0406634F" w:rsidR="00213A10" w:rsidRDefault="00213A10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A09962" w14:textId="041C76C4" w:rsidR="00213A10" w:rsidRDefault="00213A1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13A10" w14:paraId="04AF239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4E5D4B" w14:textId="4DF629EE" w:rsidR="00213A10" w:rsidRDefault="00213A10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5DEF38" w14:textId="77B37EE0" w:rsidR="00213A10" w:rsidRDefault="00213A1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213A10" w14:paraId="08C2E2D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496C3D" w14:textId="37849BDC" w:rsidR="00213A10" w:rsidRDefault="00213A10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CA5F9D" w14:textId="755C0D47" w:rsidR="00213A10" w:rsidRDefault="00213A1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13A10" w14:paraId="71FC2A4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CF826E" w14:textId="71EE31DD" w:rsidR="00213A10" w:rsidRDefault="00213A10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CB9ABD" w14:textId="59FBF048" w:rsidR="00213A10" w:rsidRDefault="00213A1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13A10" w14:paraId="18AC551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73F3E9" w14:textId="2649E43F" w:rsidR="00213A10" w:rsidRDefault="00213A10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610292" w14:textId="7BC60CE4" w:rsidR="00213A10" w:rsidRDefault="00213A1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13A10" w14:paraId="2DF7355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68950E" w14:textId="7FC6D3D9" w:rsidR="00213A10" w:rsidRDefault="00213A10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2AE099" w14:textId="09BA2C56" w:rsidR="00213A10" w:rsidRDefault="00213A1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213A10" w14:paraId="7665385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19CA7B" w14:textId="242EE8BA" w:rsidR="00213A10" w:rsidRDefault="00213A10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798EB9" w14:textId="36A2E4F0" w:rsidR="00213A10" w:rsidRDefault="00213A1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13A10" w14:paraId="4DE00ED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BA3D99" w14:textId="27A620AE" w:rsidR="00213A10" w:rsidRDefault="00213A10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DA0434" w14:textId="2B406D22" w:rsidR="00213A10" w:rsidRDefault="00213A1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213A10" w14:paraId="01647FB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5BAE79" w14:textId="0784505F" w:rsidR="00213A10" w:rsidRDefault="00213A10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414E45" w14:textId="7A0C0B86" w:rsidR="00213A10" w:rsidRDefault="00213A1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13A10" w14:paraId="2E07491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1010EC" w14:textId="688AB98F" w:rsidR="00213A10" w:rsidRDefault="00213A10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65F225" w14:textId="2CFD9F7B" w:rsidR="00213A10" w:rsidRDefault="00213A1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13A10" w14:paraId="37EBD5B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21896E" w14:textId="6D71DF7C" w:rsidR="00213A10" w:rsidRDefault="00213A10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A1F975" w14:textId="44977F5F" w:rsidR="00213A10" w:rsidRDefault="00213A1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(C:\Users\241pr\OneDrive - UBC\Desktop\Apps\UBC\ELEC 465\Project\FEA)</w:t>
                  </w:r>
                </w:p>
              </w:tc>
            </w:tr>
          </w:tbl>
          <w:p w14:paraId="5271CAE8" w14:textId="39A01697" w:rsidR="005E294F" w:rsidRDefault="005E294F" w:rsidP="00A96F2C"/>
        </w:tc>
      </w:tr>
      <w:bookmarkEnd w:id="1"/>
      <w:bookmarkEnd w:id="2"/>
      <w:bookmarkEnd w:id="3"/>
    </w:tbl>
    <w:p w14:paraId="037052BA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65BBA866" w14:textId="77777777" w:rsidTr="00E80CD9">
        <w:tc>
          <w:tcPr>
            <w:tcW w:w="11016" w:type="dxa"/>
          </w:tcPr>
          <w:p w14:paraId="072259C1" w14:textId="133BA02B" w:rsidR="00F33129" w:rsidRPr="00B35001" w:rsidRDefault="00213A10" w:rsidP="000A7C6B">
            <w:pPr>
              <w:pStyle w:val="Heading1"/>
            </w:pPr>
            <w:bookmarkStart w:id="7" w:name="_Toc152588562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0250A3E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D9ECB9" w14:textId="4853D7AB" w:rsidR="00F33129" w:rsidRDefault="00213A10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5B441C" w14:textId="44718CE7" w:rsidR="00F33129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213A10" w14:paraId="207E556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69A3BD" w14:textId="299E370B" w:rsidR="00213A10" w:rsidRDefault="00213A10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BB3F75" w14:textId="35B25B71" w:rsidR="00213A10" w:rsidRDefault="00213A1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213A10" w14:paraId="79E1535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1B8CD2" w14:textId="5446666D" w:rsidR="00213A10" w:rsidRDefault="00213A10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F631CD" w14:textId="2BD44455" w:rsidR="00213A10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213A10" w14:paraId="04D7211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0EC172" w14:textId="4C1D1665" w:rsidR="00213A10" w:rsidRDefault="00213A10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1FED16" w14:textId="12F0EC86" w:rsidR="00213A10" w:rsidRDefault="00213A1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213A10" w14:paraId="4C2CE56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F5CA56" w14:textId="7169A2A4" w:rsidR="00213A10" w:rsidRDefault="00213A10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603DBB" w14:textId="7C9161F0" w:rsidR="00213A10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7E001F3F" w14:textId="23D06A4F" w:rsidR="00F33129" w:rsidRDefault="00F33129" w:rsidP="000A7C6B"/>
        </w:tc>
      </w:tr>
    </w:tbl>
    <w:p w14:paraId="6B383C46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584B60F" w14:textId="77777777" w:rsidTr="005273D5">
        <w:trPr>
          <w:trHeight w:val="4158"/>
        </w:trPr>
        <w:tc>
          <w:tcPr>
            <w:tcW w:w="11136" w:type="dxa"/>
          </w:tcPr>
          <w:p w14:paraId="676D46DC" w14:textId="2BA3BD68" w:rsidR="00E80CD9" w:rsidRPr="00AC3438" w:rsidRDefault="00213A10" w:rsidP="000A7C6B">
            <w:pPr>
              <w:pStyle w:val="Heading1"/>
            </w:pPr>
            <w:bookmarkStart w:id="8" w:name="_Toc243733144"/>
            <w:bookmarkStart w:id="9" w:name="_Toc245020112"/>
            <w:bookmarkStart w:id="10" w:name="_Toc245020144"/>
            <w:bookmarkStart w:id="11" w:name="_Toc152588563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4FC719B5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444275" w14:textId="552E0764" w:rsidR="00E80CD9" w:rsidRPr="003E6C57" w:rsidRDefault="00213A10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B668DB" w14:textId="2CC0CF18" w:rsidR="00E80CD9" w:rsidRPr="003E6C57" w:rsidRDefault="00213A1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E1780B" w14:textId="4C856468" w:rsidR="00E80CD9" w:rsidRPr="003E6C57" w:rsidRDefault="00213A1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5B2AEEE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24321B2F" w14:textId="08E2B3E2" w:rsidR="00E80CD9" w:rsidRPr="00577134" w:rsidRDefault="00213A10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7C1B91E8" wp14:editId="09FF37FE">
                        <wp:extent cx="1904365" cy="1283335"/>
                        <wp:effectExtent l="0" t="0" r="635" b="0"/>
                        <wp:docPr id="295499041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5499041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83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77EAE6A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149992A" w14:textId="27CB3853" w:rsidR="00E80CD9" w:rsidRPr="00BE6656" w:rsidRDefault="00213A10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85B7D9" w14:textId="3E5F75A7" w:rsidR="00E80CD9" w:rsidRPr="00BE6656" w:rsidRDefault="00213A1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Custom Plastic</w:t>
                        </w:r>
                      </w:p>
                    </w:tc>
                  </w:tr>
                  <w:tr w:rsidR="00213A10" w:rsidRPr="00577134" w14:paraId="3F50229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FDE40E" w14:textId="004C6EFA" w:rsidR="00213A10" w:rsidRDefault="00213A1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22C799" w14:textId="0F4A180F" w:rsidR="00213A10" w:rsidRDefault="00213A1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213A10" w:rsidRPr="00577134" w14:paraId="0C65990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DBF600" w14:textId="30ABC3CF" w:rsidR="00213A10" w:rsidRDefault="00213A1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793EA7" w14:textId="4883AD1F" w:rsidR="00213A10" w:rsidRDefault="00213A1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213A10" w:rsidRPr="00577134" w14:paraId="32CA8E2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BC51D1" w14:textId="1FBD3D53" w:rsidR="00213A10" w:rsidRDefault="00213A1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9B95B1" w14:textId="39E65EFC" w:rsidR="00213A10" w:rsidRDefault="00213A1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1.7e+11 N/m^2</w:t>
                        </w:r>
                      </w:p>
                    </w:tc>
                  </w:tr>
                  <w:tr w:rsidR="00213A10" w:rsidRPr="00577134" w14:paraId="58232A2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46446C" w14:textId="581439CF" w:rsidR="00213A10" w:rsidRDefault="00213A1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BBC28B" w14:textId="1AFAA3C7" w:rsidR="00213A10" w:rsidRDefault="00213A1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213A10" w:rsidRPr="00577134" w14:paraId="68BD3C9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91BA60" w14:textId="3ECB3DA9" w:rsidR="00213A10" w:rsidRDefault="00213A1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A7DC59" w14:textId="16094215" w:rsidR="00213A10" w:rsidRDefault="00213A1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2.33 kg/m^3</w:t>
                        </w:r>
                      </w:p>
                    </w:tc>
                  </w:tr>
                  <w:tr w:rsidR="00213A10" w:rsidRPr="00577134" w14:paraId="64A88CD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FE8439" w14:textId="31310A60" w:rsidR="00213A10" w:rsidRDefault="00213A1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238B6B" w14:textId="4167C3AA" w:rsidR="00213A10" w:rsidRDefault="00213A1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2.6e-06 /Kelvin</w:t>
                        </w:r>
                      </w:p>
                    </w:tc>
                  </w:tr>
                </w:tbl>
                <w:p w14:paraId="099EB6C9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28D70015" w14:textId="1C0D3308" w:rsidR="00E80CD9" w:rsidRPr="00577134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1(MEMS_1.dwg&lt;1&gt;)(MEMS_1)</w:t>
                  </w:r>
                </w:p>
              </w:tc>
            </w:tr>
            <w:tr w:rsidR="00E80CD9" w:rsidRPr="000841BF" w14:paraId="416EEFDD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9976E49" w14:textId="71412F32" w:rsidR="00E80CD9" w:rsidRPr="000841BF" w:rsidRDefault="00213A10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3492243B" w14:textId="6FE73092" w:rsidR="00E80CD9" w:rsidRDefault="00E80CD9" w:rsidP="000A7C6B"/>
        </w:tc>
      </w:tr>
      <w:bookmarkEnd w:id="8"/>
      <w:bookmarkEnd w:id="9"/>
      <w:bookmarkEnd w:id="10"/>
    </w:tbl>
    <w:p w14:paraId="2F495A5B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5EED3DB4" w14:textId="77777777" w:rsidTr="00452CBC">
        <w:tc>
          <w:tcPr>
            <w:tcW w:w="11016" w:type="dxa"/>
          </w:tcPr>
          <w:p w14:paraId="2C1C2708" w14:textId="7D2B3FB7" w:rsidR="005273D5" w:rsidRPr="00AF1A58" w:rsidRDefault="00213A10" w:rsidP="000A7C6B">
            <w:pPr>
              <w:pStyle w:val="Heading1"/>
              <w:rPr>
                <w:b w:val="0"/>
                <w:bCs w:val="0"/>
              </w:rPr>
            </w:pPr>
            <w:bookmarkStart w:id="12" w:name="_Toc152588564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213A10" w14:paraId="7A46D6C1" w14:textId="77777777" w:rsidTr="00DF52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F122CCE" w14:textId="13F8D26B" w:rsidR="00213A10" w:rsidRPr="004E282D" w:rsidRDefault="00213A1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74DBEF2" w14:textId="4AE732D4" w:rsidR="00213A10" w:rsidRPr="004E282D" w:rsidRDefault="00213A1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1FCCCBB" w14:textId="65F41A7D" w:rsidR="00213A10" w:rsidRPr="004E282D" w:rsidRDefault="00213A1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213A10" w14:paraId="3E6ADA42" w14:textId="77777777" w:rsidTr="00577F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0AA9AC7E" w14:textId="535947F3" w:rsidR="00213A10" w:rsidRPr="00AD5FBA" w:rsidRDefault="00213A1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2A4B1359" w14:textId="61DC0368" w:rsidR="00213A10" w:rsidRPr="006208CB" w:rsidRDefault="00213A1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07B8772" wp14:editId="0E6D165A">
                        <wp:extent cx="1772285" cy="1194435"/>
                        <wp:effectExtent l="0" t="0" r="0" b="5715"/>
                        <wp:docPr id="1552836583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52836583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94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213A10" w14:paraId="0D2C218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B129691" w14:textId="5738F7A3" w:rsidR="00213A10" w:rsidRPr="00BE6656" w:rsidRDefault="00213A10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32713B8" w14:textId="3F811DED" w:rsidR="00213A10" w:rsidRPr="00154A1A" w:rsidRDefault="00213A1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face(s)</w:t>
                        </w:r>
                      </w:p>
                    </w:tc>
                  </w:tr>
                  <w:tr w:rsidR="00213A10" w14:paraId="0D6A5D2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1BBC14F" w14:textId="4484EC13" w:rsidR="00213A10" w:rsidRDefault="00213A1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AF39365" w14:textId="3A616A3F" w:rsidR="00213A10" w:rsidRDefault="00213A1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40CE1E3D" w14:textId="77777777" w:rsidR="00213A10" w:rsidRPr="004C6DEB" w:rsidRDefault="00213A10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14A2EEC7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2443F67C" w14:textId="1857F49E" w:rsidR="003F154A" w:rsidRPr="003F154A" w:rsidRDefault="00213A10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71B1167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E53CB16" w14:textId="767BAFAC" w:rsidR="003F154A" w:rsidRDefault="00213A1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FA2F53D" w14:textId="212A3B13" w:rsidR="003F154A" w:rsidRDefault="00213A1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9A714BB" w14:textId="7D65A835" w:rsidR="003F154A" w:rsidRDefault="00213A1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9D30F2B" w14:textId="68B1BFBB" w:rsidR="003F154A" w:rsidRDefault="00213A1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0F9B82B" w14:textId="7A4A851B" w:rsidR="003F154A" w:rsidRDefault="00213A1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500E798B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47776B5" w14:textId="39950677" w:rsidR="003F154A" w:rsidRDefault="00213A1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611D2E0" w14:textId="439CC3AB" w:rsidR="003F154A" w:rsidRPr="00EF37BF" w:rsidRDefault="00213A1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2.78533e-12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4D39C09" w14:textId="56EEB77D" w:rsidR="003F154A" w:rsidRPr="00EF37BF" w:rsidRDefault="00213A1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9.81e-06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515FC1C" w14:textId="27B3EC31" w:rsidR="003F154A" w:rsidRDefault="00213A1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1.25056e-12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77574CB" w14:textId="29A622E7" w:rsidR="003F154A" w:rsidRPr="00EF37BF" w:rsidRDefault="00213A1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9.81e-06</w:t>
                        </w:r>
                      </w:p>
                    </w:tc>
                  </w:tr>
                  <w:tr w:rsidR="00935682" w14:paraId="7E3718CA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659B59E" w14:textId="2525CA1D" w:rsidR="00935682" w:rsidRDefault="00213A1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A994C5C" w14:textId="700B59A6" w:rsidR="00935682" w:rsidRDefault="00213A1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61336B7" w14:textId="1F0217BF" w:rsidR="00935682" w:rsidRDefault="00213A1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270DC1" w14:textId="3C78E121" w:rsidR="00935682" w:rsidRDefault="00213A1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74787F2" w14:textId="6595ADF0" w:rsidR="00935682" w:rsidRDefault="00213A1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22BF0155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49AEF40D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213A10" w14:paraId="1900CB06" w14:textId="77777777" w:rsidTr="000412E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7D5738F" w14:textId="14491A1E" w:rsidR="00213A10" w:rsidRPr="004E282D" w:rsidRDefault="00213A1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2BF10D0" w14:textId="48D3CEC1" w:rsidR="00213A10" w:rsidRPr="004E282D" w:rsidRDefault="00213A1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7E57686" w14:textId="6CD367BD" w:rsidR="00213A10" w:rsidRPr="004E282D" w:rsidRDefault="00213A1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213A10" w14:paraId="4B4E209E" w14:textId="77777777" w:rsidTr="00C5001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E795E93" w14:textId="799D21FB" w:rsidR="00213A10" w:rsidRPr="00F42DD1" w:rsidRDefault="00213A1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212E0C7D" w14:textId="74A79DEE" w:rsidR="00213A10" w:rsidRPr="006208CB" w:rsidRDefault="00213A1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D62A6ED" wp14:editId="4AEA0275">
                        <wp:extent cx="1907540" cy="1285875"/>
                        <wp:effectExtent l="0" t="0" r="0" b="9525"/>
                        <wp:docPr id="366511472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6511472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85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213A10" w14:paraId="53B590C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3BF2005" w14:textId="58615C92" w:rsidR="00213A10" w:rsidRPr="00BE6656" w:rsidRDefault="00213A10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63C55D5" w14:textId="2A292B73" w:rsidR="00213A10" w:rsidRPr="00B77EA3" w:rsidRDefault="00213A1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213A10" w14:paraId="6C51007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FFCE25D" w14:textId="7A8BD787" w:rsidR="00213A10" w:rsidRDefault="00213A1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384E4FA" w14:textId="61D85173" w:rsidR="00213A10" w:rsidRDefault="00213A1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213A10" w14:paraId="5CDC2EA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7E77FBE" w14:textId="05F7DD6C" w:rsidR="00213A10" w:rsidRDefault="00213A1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71C89B8" w14:textId="10F636A7" w:rsidR="00213A10" w:rsidRDefault="00213A1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-9.81e-06, --- N</w:t>
                        </w:r>
                      </w:p>
                    </w:tc>
                  </w:tr>
                </w:tbl>
                <w:p w14:paraId="0B3D5763" w14:textId="77777777" w:rsidR="00213A10" w:rsidRDefault="00213A1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9A3E0A0" w14:textId="6DAA03C2" w:rsidR="005273D5" w:rsidRDefault="005273D5" w:rsidP="000A7C6B">
            <w:pPr>
              <w:rPr>
                <w:rStyle w:val="Strong"/>
              </w:rPr>
            </w:pPr>
          </w:p>
        </w:tc>
      </w:tr>
    </w:tbl>
    <w:p w14:paraId="4E650B97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58BAAFD0" w14:textId="77777777" w:rsidTr="005B3D16">
        <w:tc>
          <w:tcPr>
            <w:tcW w:w="11016" w:type="dxa"/>
          </w:tcPr>
          <w:p w14:paraId="157A7A99" w14:textId="7F8CDF4E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52588565"/>
            <w:r w:rsidR="00213A10">
              <w:t>Connector Definitions</w:t>
            </w:r>
            <w:bookmarkEnd w:id="13"/>
          </w:p>
          <w:p w14:paraId="27DFE18D" w14:textId="5A5FB722" w:rsidR="00132707" w:rsidRDefault="00213A10" w:rsidP="000A7C6B">
            <w:r>
              <w:t>No Data</w:t>
            </w:r>
          </w:p>
          <w:p w14:paraId="52DCAE3F" w14:textId="2E5F0C4F" w:rsidR="00EF37BF" w:rsidRPr="009C0A33" w:rsidRDefault="00EF37BF" w:rsidP="000A7C6B"/>
          <w:p w14:paraId="7AFBAC97" w14:textId="77777777" w:rsidR="000F2729" w:rsidRDefault="000F2729" w:rsidP="000A7C6B"/>
          <w:p w14:paraId="2419077B" w14:textId="0F67FCA8" w:rsidR="00E12C21" w:rsidRDefault="00E12C21" w:rsidP="000A7C6B"/>
          <w:p w14:paraId="47BFCDD2" w14:textId="77777777" w:rsidR="00D72EE8" w:rsidRDefault="00D72EE8" w:rsidP="00D72EE8"/>
          <w:p w14:paraId="2447BBB2" w14:textId="23547739" w:rsidR="00D72EE8" w:rsidRPr="009C0A33" w:rsidRDefault="00D72EE8" w:rsidP="00D72EE8"/>
          <w:p w14:paraId="0C6D50A0" w14:textId="5DA300EB" w:rsidR="00132707" w:rsidRDefault="00132707" w:rsidP="000A7C6B"/>
        </w:tc>
      </w:tr>
    </w:tbl>
    <w:p w14:paraId="0CF7A66B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5DB626FD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3B800E9" w14:textId="7B67E6A3" w:rsidR="00104BD8" w:rsidRDefault="00213A10" w:rsidP="000A7C6B">
            <w:pPr>
              <w:pStyle w:val="Heading1"/>
            </w:pPr>
            <w:bookmarkStart w:id="14" w:name="_Toc152588566"/>
            <w:r>
              <w:t>Interaction Information</w:t>
            </w:r>
            <w:bookmarkEnd w:id="14"/>
          </w:p>
          <w:p w14:paraId="15079A4D" w14:textId="3936AA57" w:rsidR="00104BD8" w:rsidRDefault="00213A10" w:rsidP="000A7C6B">
            <w:r>
              <w:t>No Data</w:t>
            </w:r>
          </w:p>
          <w:p w14:paraId="3E1730C2" w14:textId="1E5EB6BC" w:rsidR="00104BD8" w:rsidRDefault="00104BD8" w:rsidP="000A7C6B">
            <w:pPr>
              <w:rPr>
                <w:rStyle w:val="A3"/>
              </w:rPr>
            </w:pPr>
          </w:p>
          <w:p w14:paraId="1AB6465D" w14:textId="77777777" w:rsidR="00104BD8" w:rsidRDefault="00104BD8" w:rsidP="000A7C6B"/>
        </w:tc>
      </w:tr>
    </w:tbl>
    <w:p w14:paraId="3002A382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2E6DC526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04785C5" w14:textId="1C9E3B27" w:rsidR="00A61A59" w:rsidRDefault="00213A10" w:rsidP="000A7C6B">
            <w:pPr>
              <w:pStyle w:val="Heading1"/>
            </w:pPr>
            <w:bookmarkStart w:id="15" w:name="_Toc152588567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15FEAEA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E3C4B7" w14:textId="7FB42498" w:rsidR="00A9531D" w:rsidRDefault="00213A10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FE548D" w14:textId="64741DF2" w:rsidR="00A9531D" w:rsidRDefault="00213A1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213A10" w14:paraId="7BFD680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ED5A39" w14:textId="438C4DBA" w:rsidR="00213A10" w:rsidRDefault="00213A10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AB0576" w14:textId="788E9E2D" w:rsidR="00213A10" w:rsidRDefault="00213A1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213A10" w14:paraId="54FFAB7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6728E8" w14:textId="6F621ACB" w:rsidR="00213A10" w:rsidRDefault="00213A10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990FCA" w14:textId="21AAD5C9" w:rsidR="00213A10" w:rsidRDefault="00213A1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213A10" w14:paraId="4B6B14E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411707" w14:textId="660DD9F3" w:rsidR="00213A10" w:rsidRDefault="00213A10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1D3446" w14:textId="3C6F3F08" w:rsidR="00213A10" w:rsidRDefault="00213A1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0.00363897 in</w:t>
                  </w:r>
                </w:p>
              </w:tc>
            </w:tr>
            <w:tr w:rsidR="00213A10" w14:paraId="312C7C8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88AFC9" w14:textId="12B18A34" w:rsidR="00213A10" w:rsidRDefault="00213A10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CC92E7" w14:textId="400FB3D9" w:rsidR="00213A10" w:rsidRDefault="00213A1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0.00363897 in</w:t>
                  </w:r>
                </w:p>
              </w:tc>
            </w:tr>
            <w:tr w:rsidR="00213A10" w14:paraId="0B5867B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C04228" w14:textId="598F39BC" w:rsidR="00213A10" w:rsidRDefault="00213A10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B6C960" w14:textId="66A6B6DD" w:rsidR="00213A10" w:rsidRDefault="00213A1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667EBF70" w14:textId="77777777" w:rsidR="00690657" w:rsidRDefault="00690657" w:rsidP="00690657"/>
          <w:p w14:paraId="2783212D" w14:textId="1EDC668B" w:rsidR="00A9531D" w:rsidRPr="00690657" w:rsidRDefault="00213A10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1B526A3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9C8DFE" w14:textId="4755BE96" w:rsidR="007107BE" w:rsidRDefault="00213A10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003086" w14:textId="47CE373D" w:rsidR="007107BE" w:rsidRDefault="00213A1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41336</w:t>
                  </w:r>
                </w:p>
              </w:tc>
            </w:tr>
            <w:tr w:rsidR="00213A10" w14:paraId="0074F5A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5FD3A9" w14:textId="220173D8" w:rsidR="00213A10" w:rsidRDefault="00213A10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47D2F7" w14:textId="2CC5ED54" w:rsidR="00213A10" w:rsidRDefault="00213A1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17143</w:t>
                  </w:r>
                </w:p>
              </w:tc>
            </w:tr>
            <w:tr w:rsidR="00213A10" w14:paraId="1F8EF3A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4B3DBD" w14:textId="4A274821" w:rsidR="00213A10" w:rsidRDefault="00213A10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8C25B2" w14:textId="600705BC" w:rsidR="00213A10" w:rsidRDefault="00213A1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54.758</w:t>
                  </w:r>
                </w:p>
              </w:tc>
            </w:tr>
            <w:tr w:rsidR="00213A10" w14:paraId="046BD6E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C87F34" w14:textId="38207CDD" w:rsidR="00213A10" w:rsidRDefault="00213A10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C4BBF7" w14:textId="51630A6B" w:rsidR="00213A10" w:rsidRDefault="00213A1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5.69</w:t>
                  </w:r>
                </w:p>
              </w:tc>
            </w:tr>
            <w:tr w:rsidR="00213A10" w14:paraId="1C5C3AC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BFA142" w14:textId="19477C59" w:rsidR="00213A10" w:rsidRDefault="00213A10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9A37D2" w14:textId="667A2192" w:rsidR="00213A10" w:rsidRDefault="00213A1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53.5</w:t>
                  </w:r>
                </w:p>
              </w:tc>
            </w:tr>
            <w:tr w:rsidR="00213A10" w14:paraId="095C05E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0390A0" w14:textId="2A5A91DC" w:rsidR="00213A10" w:rsidRDefault="00213A10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D03A5F" w14:textId="6F9A7ED3" w:rsidR="00213A10" w:rsidRDefault="00213A1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213A10" w14:paraId="11D8411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A010C3" w14:textId="30463579" w:rsidR="00213A10" w:rsidRDefault="00213A10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AFBC52" w14:textId="107E312F" w:rsidR="00213A10" w:rsidRDefault="00213A1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00:00:13</w:t>
                  </w:r>
                </w:p>
              </w:tc>
            </w:tr>
            <w:tr w:rsidR="00213A10" w14:paraId="1F9D8B5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133C27" w14:textId="79F8604C" w:rsidR="00213A10" w:rsidRDefault="00213A10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F79F0C" w14:textId="48934AEE" w:rsidR="00213A10" w:rsidRDefault="00213A1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RAZER-BLADE</w:t>
                  </w:r>
                </w:p>
              </w:tc>
            </w:tr>
          </w:tbl>
          <w:p w14:paraId="1A905731" w14:textId="48EF7958" w:rsidR="00A61A59" w:rsidRPr="00F077CB" w:rsidRDefault="00A61A59" w:rsidP="000A7C6B"/>
        </w:tc>
      </w:tr>
    </w:tbl>
    <w:p w14:paraId="44310E2F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5632B52D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8F9F093" w14:textId="26D0EE34" w:rsidR="002C53F9" w:rsidRDefault="00213A10" w:rsidP="000A7C6B">
            <w:pPr>
              <w:pStyle w:val="Heading1"/>
            </w:pPr>
            <w:bookmarkStart w:id="16" w:name="_Toc152588568"/>
            <w:r>
              <w:lastRenderedPageBreak/>
              <w:t>Sensor Details</w:t>
            </w:r>
            <w:bookmarkEnd w:id="16"/>
          </w:p>
          <w:p w14:paraId="7BA72490" w14:textId="65426E28" w:rsidR="002C53F9" w:rsidRPr="00F077CB" w:rsidRDefault="00213A10" w:rsidP="000A7C6B">
            <w:r>
              <w:t>No Data</w:t>
            </w:r>
          </w:p>
        </w:tc>
      </w:tr>
    </w:tbl>
    <w:p w14:paraId="725D6BC4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618542AD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4FC380A" w14:textId="5FB1B285" w:rsidR="005F5B79" w:rsidRDefault="00213A10" w:rsidP="000A7C6B">
            <w:pPr>
              <w:pStyle w:val="Heading1"/>
            </w:pPr>
            <w:bookmarkStart w:id="17" w:name="_Toc152588569"/>
            <w:r>
              <w:t>Resultant Forces</w:t>
            </w:r>
            <w:bookmarkEnd w:id="17"/>
          </w:p>
          <w:p w14:paraId="5AFE9898" w14:textId="78D8C951" w:rsidR="005F5B79" w:rsidRPr="000B04D4" w:rsidRDefault="00213A10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3565A83B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430EB90" w14:textId="1087231B" w:rsidR="005F5B79" w:rsidRDefault="00213A10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3C9E62E" w14:textId="40E0B8BD" w:rsidR="005F5B79" w:rsidRDefault="00213A1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39037B8" w14:textId="0D287E12" w:rsidR="005F5B79" w:rsidRDefault="00213A1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EB672DA" w14:textId="1986B669" w:rsidR="005F5B79" w:rsidRDefault="00213A1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860C2FB" w14:textId="6B501866" w:rsidR="005F5B79" w:rsidRDefault="00213A1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324C9FD" w14:textId="68D641EA" w:rsidR="005F5B79" w:rsidRDefault="00213A1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9984915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7F3B78E" w14:textId="2B5A7AB5" w:rsidR="005F5B79" w:rsidRPr="004D2956" w:rsidRDefault="00213A1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BD57E13" w14:textId="081C0EFE" w:rsidR="005F5B79" w:rsidRPr="004D2956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852A7A5" w14:textId="65792E7C" w:rsidR="005F5B79" w:rsidRPr="004D2956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2.78533e-12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5F651D0" w14:textId="60108E85" w:rsidR="005F5B79" w:rsidRPr="004D2956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9.81e-06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5AD6F7A" w14:textId="7AC4FA36" w:rsidR="005F5B79" w:rsidRPr="004D2956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1.25056e-12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99A9023" w14:textId="7EABA8A9" w:rsidR="005F5B79" w:rsidRPr="004D2956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9.81e-06</w:t>
                  </w:r>
                </w:p>
              </w:tc>
            </w:tr>
          </w:tbl>
          <w:p w14:paraId="42389793" w14:textId="322D975D" w:rsidR="005F5B79" w:rsidRPr="000B04D4" w:rsidRDefault="00213A10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721152A3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01BC04A" w14:textId="24D7017B" w:rsidR="005F5B79" w:rsidRDefault="00213A10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3ACA137" w14:textId="47402587" w:rsidR="005F5B79" w:rsidRDefault="00213A1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0B175A6" w14:textId="59301A50" w:rsidR="005F5B79" w:rsidRDefault="00213A1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2FB43C3" w14:textId="1800ADA2" w:rsidR="005F5B79" w:rsidRDefault="00213A1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C635D3E" w14:textId="4C498ABA" w:rsidR="005F5B79" w:rsidRDefault="00213A1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AFCDF5A" w14:textId="68E6BA3C" w:rsidR="005F5B79" w:rsidRDefault="00213A1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CA82D88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D9C3A57" w14:textId="67608DEB" w:rsidR="005F5B79" w:rsidRPr="004D2956" w:rsidRDefault="00213A1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D76F0A7" w14:textId="02EC7780" w:rsidR="005F5B79" w:rsidRPr="004D2956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6FAF05D" w14:textId="256E5917" w:rsidR="005F5B79" w:rsidRPr="004D2956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E3F462" w14:textId="6D11CBE8" w:rsidR="005F5B79" w:rsidRPr="004D2956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2309D9" w14:textId="3C5BD80A" w:rsidR="005F5B79" w:rsidRPr="004D2956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3DB726" w14:textId="76837386" w:rsidR="005F5B79" w:rsidRPr="004D2956" w:rsidRDefault="00213A1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AE7967E" w14:textId="77777777" w:rsidR="005F5B79" w:rsidRDefault="005F5B79" w:rsidP="000A7C6B"/>
        </w:tc>
      </w:tr>
      <w:tr w:rsidR="005F5B79" w14:paraId="452FA62D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05BDE0F" w14:textId="43EB6E92" w:rsidR="00C6072D" w:rsidRPr="000B04D4" w:rsidRDefault="00213A10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408EED12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F62BEE9" w14:textId="567A0242" w:rsidR="00C6072D" w:rsidRDefault="00213A10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A42EC34" w14:textId="51B2D470" w:rsidR="00C6072D" w:rsidRDefault="00213A10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46C4E99" w14:textId="5ACB0819" w:rsidR="00C6072D" w:rsidRDefault="00213A10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A1016E7" w14:textId="3A15A639" w:rsidR="00C6072D" w:rsidRDefault="00213A10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64B7529" w14:textId="311C6820" w:rsidR="00C6072D" w:rsidRDefault="00213A10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7DA662E" w14:textId="1C0F48DB" w:rsidR="00C6072D" w:rsidRDefault="00213A10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41200A7D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62996C4" w14:textId="21B594F7" w:rsidR="00C6072D" w:rsidRPr="004D2956" w:rsidRDefault="00213A10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89C521" w14:textId="548CB98F" w:rsidR="00C6072D" w:rsidRPr="004D2956" w:rsidRDefault="00213A10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45C5A5A" w14:textId="3A0287BD" w:rsidR="00C6072D" w:rsidRPr="004D2956" w:rsidRDefault="00213A10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-2.27041e-11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0326F5" w14:textId="6B96A2A9" w:rsidR="00C6072D" w:rsidRPr="004D2956" w:rsidRDefault="00213A10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1.85319e-09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1FA4D03" w14:textId="29D36D17" w:rsidR="00C6072D" w:rsidRPr="004D2956" w:rsidRDefault="00213A10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8.51558e-12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A6934EB" w14:textId="116AC5EA" w:rsidR="00C6072D" w:rsidRPr="004D2956" w:rsidRDefault="00213A10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1.85335e-09</w:t>
                  </w:r>
                </w:p>
              </w:tc>
            </w:tr>
          </w:tbl>
          <w:p w14:paraId="053F4590" w14:textId="0E5E61A5" w:rsidR="00C6072D" w:rsidRPr="000B04D4" w:rsidRDefault="00213A10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2ADE79F8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75C6B38" w14:textId="5A41808D" w:rsidR="00C6072D" w:rsidRDefault="00213A10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F8A2F3D" w14:textId="00EA689E" w:rsidR="00C6072D" w:rsidRDefault="00213A10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3432694" w14:textId="46934808" w:rsidR="00C6072D" w:rsidRDefault="00213A10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22BD96D" w14:textId="548CE98E" w:rsidR="00C6072D" w:rsidRDefault="00213A10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7410662" w14:textId="3CD92B03" w:rsidR="00C6072D" w:rsidRDefault="00213A10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49ECB00" w14:textId="205C9392" w:rsidR="00C6072D" w:rsidRDefault="00213A10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1CA2C3CD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3F9F710" w14:textId="1DED8747" w:rsidR="00C6072D" w:rsidRPr="004D2956" w:rsidRDefault="00213A10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787DDBB" w14:textId="3BBC33F7" w:rsidR="00C6072D" w:rsidRPr="004D2956" w:rsidRDefault="00213A10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2521C42" w14:textId="1B3F3233" w:rsidR="00C6072D" w:rsidRPr="004D2956" w:rsidRDefault="00213A10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312FB33" w14:textId="3CE8D470" w:rsidR="00C6072D" w:rsidRPr="004D2956" w:rsidRDefault="00213A10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3BAA97" w14:textId="7253D9A5" w:rsidR="00C6072D" w:rsidRPr="004D2956" w:rsidRDefault="00213A10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E0C659B" w14:textId="1A961584" w:rsidR="00C6072D" w:rsidRPr="004D2956" w:rsidRDefault="00213A10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7777ACDE" w14:textId="7DD6FB89" w:rsidR="005F5B79" w:rsidRDefault="005F5B79" w:rsidP="000A7C6B"/>
        </w:tc>
      </w:tr>
      <w:bookmarkEnd w:id="18"/>
      <w:bookmarkEnd w:id="19"/>
      <w:bookmarkEnd w:id="20"/>
    </w:tbl>
    <w:p w14:paraId="5006EAFB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FA74789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6C94784" w14:textId="07ABEAED" w:rsidR="0050542D" w:rsidRPr="00213A10" w:rsidRDefault="00213A10" w:rsidP="00213A10">
            <w:pPr>
              <w:pStyle w:val="Heading1"/>
            </w:pPr>
            <w:bookmarkStart w:id="21" w:name="_Toc152588570"/>
            <w:r>
              <w:t>Beams</w:t>
            </w:r>
            <w:bookmarkEnd w:id="21"/>
          </w:p>
          <w:p w14:paraId="026B7655" w14:textId="6D1389B3" w:rsidR="00EC2432" w:rsidRDefault="00213A10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7F70367F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5019E6B0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EE7B447" w14:textId="24953839" w:rsidR="00EC2432" w:rsidRDefault="00213A10" w:rsidP="000A7C6B">
            <w:pPr>
              <w:pStyle w:val="Heading1"/>
            </w:pPr>
            <w:bookmarkStart w:id="22" w:name="_Toc243733152"/>
            <w:bookmarkStart w:id="23" w:name="_Toc245020120"/>
            <w:bookmarkStart w:id="24" w:name="_Toc245020152"/>
            <w:bookmarkStart w:id="25" w:name="_Toc152588571"/>
            <w:r>
              <w:lastRenderedPageBreak/>
              <w:t>Study Results</w:t>
            </w:r>
            <w:bookmarkEnd w:id="25"/>
          </w:p>
          <w:p w14:paraId="0358CBB9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88"/>
              <w:gridCol w:w="2831"/>
              <w:gridCol w:w="2720"/>
              <w:gridCol w:w="2699"/>
            </w:tblGrid>
            <w:tr w:rsidR="00213A10" w14:paraId="6777C6C1" w14:textId="77777777" w:rsidTr="00B6775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07FC37" w14:textId="5522E792" w:rsidR="00213A10" w:rsidRDefault="00213A10" w:rsidP="00213A1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763950F" w14:textId="177C7655" w:rsidR="00213A10" w:rsidRDefault="00213A10" w:rsidP="00213A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5A3A70" w14:textId="17E8A992" w:rsidR="00213A10" w:rsidRDefault="00213A10" w:rsidP="00213A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A80BA4B" w14:textId="3A39AD34" w:rsidR="00213A10" w:rsidRDefault="00213A10" w:rsidP="00213A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13A10" w14:paraId="76B98F36" w14:textId="77777777" w:rsidTr="00B677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910CF73" w14:textId="5FE5AD68" w:rsidR="00213A10" w:rsidRPr="004D2956" w:rsidRDefault="00213A10" w:rsidP="00213A1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4F359DA" w14:textId="1F95C42E" w:rsidR="00213A10" w:rsidRPr="004D2956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9EDF038" w14:textId="77777777" w:rsidR="00213A10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1.122e+00N/m^2</w:t>
                  </w:r>
                </w:p>
                <w:p w14:paraId="56CAC966" w14:textId="28255383" w:rsidR="00213A10" w:rsidRPr="004D2956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27919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B9A9255" w14:textId="77777777" w:rsidR="00213A10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8.623e+05N/m^2</w:t>
                  </w:r>
                </w:p>
                <w:p w14:paraId="3C9D39A7" w14:textId="03ECACB6" w:rsidR="00213A10" w:rsidRPr="004D2956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905</w:t>
                  </w:r>
                </w:p>
              </w:tc>
            </w:tr>
            <w:tr w:rsidR="00213A10" w14:paraId="61BC25D9" w14:textId="77777777" w:rsidTr="00B6775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B7F8C3" w14:textId="6EB63FA2" w:rsidR="00213A10" w:rsidRDefault="00213A10" w:rsidP="00213A1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0B427F4" wp14:editId="23569049">
                        <wp:extent cx="6858000" cy="3756660"/>
                        <wp:effectExtent l="0" t="0" r="0" b="0"/>
                        <wp:docPr id="1203817605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03817605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56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CF2B46" w14:textId="4E8B85BC" w:rsidR="00213A10" w:rsidRPr="004D2956" w:rsidRDefault="00213A10" w:rsidP="00213A1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MEMS_1-Static 3-Stress-Stress1</w:t>
                  </w:r>
                </w:p>
              </w:tc>
            </w:tr>
          </w:tbl>
          <w:p w14:paraId="43D0E65D" w14:textId="77777777" w:rsidR="00213A10" w:rsidRDefault="00213A1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213A10" w14:paraId="6BED3C58" w14:textId="77777777" w:rsidTr="00B6775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AAB6C5" w14:textId="79545778" w:rsidR="00213A10" w:rsidRDefault="00213A10" w:rsidP="00213A1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8326AD3" w14:textId="7BF18695" w:rsidR="00213A10" w:rsidRDefault="00213A10" w:rsidP="00213A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138F088" w14:textId="4E1CFE0A" w:rsidR="00213A10" w:rsidRDefault="00213A10" w:rsidP="00213A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07036A6" w14:textId="4F47B175" w:rsidR="00213A10" w:rsidRDefault="00213A10" w:rsidP="00213A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13A10" w14:paraId="3D5DA1B4" w14:textId="77777777" w:rsidTr="00B677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30F099" w14:textId="31E06913" w:rsidR="00213A10" w:rsidRPr="004D2956" w:rsidRDefault="00213A10" w:rsidP="00213A1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B8AC2AB" w14:textId="71C6E847" w:rsidR="00213A10" w:rsidRPr="004D2956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31EEF61" w14:textId="77777777" w:rsidR="00213A10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155B16F4" w14:textId="34D24789" w:rsidR="00213A10" w:rsidRPr="004D2956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B78E93E" w14:textId="77777777" w:rsidR="00213A10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1.112e-04mm</w:t>
                  </w:r>
                </w:p>
                <w:p w14:paraId="628C59CB" w14:textId="08989D02" w:rsidR="00213A10" w:rsidRPr="004D2956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579</w:t>
                  </w:r>
                </w:p>
              </w:tc>
            </w:tr>
            <w:tr w:rsidR="00213A10" w14:paraId="54BA33CB" w14:textId="77777777" w:rsidTr="00B6775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1151E1" w14:textId="11A75A62" w:rsidR="00213A10" w:rsidRDefault="00213A10" w:rsidP="00213A1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5C43142D" wp14:editId="08D66111">
                        <wp:extent cx="6858000" cy="3756660"/>
                        <wp:effectExtent l="0" t="0" r="0" b="0"/>
                        <wp:docPr id="1438591670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38591670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56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F7EF642" w14:textId="0DBE05A5" w:rsidR="00213A10" w:rsidRPr="004D2956" w:rsidRDefault="00213A10" w:rsidP="00213A1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MEMS_1-Static 3-Displacement-Displacement1</w:t>
                  </w:r>
                </w:p>
              </w:tc>
            </w:tr>
          </w:tbl>
          <w:p w14:paraId="7663425C" w14:textId="77777777" w:rsidR="00213A10" w:rsidRDefault="00213A1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213A10" w14:paraId="44AAAFA2" w14:textId="77777777" w:rsidTr="00B6775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21EC13C" w14:textId="5835F8F8" w:rsidR="00213A10" w:rsidRDefault="00213A10" w:rsidP="00213A1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0E7DBC2" w14:textId="0BF1E9BD" w:rsidR="00213A10" w:rsidRDefault="00213A10" w:rsidP="00213A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9E68DD4" w14:textId="63F14B6F" w:rsidR="00213A10" w:rsidRDefault="00213A10" w:rsidP="00213A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CDBBB3B" w14:textId="67BC03A7" w:rsidR="00213A10" w:rsidRDefault="00213A10" w:rsidP="00213A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13A10" w14:paraId="6C803180" w14:textId="77777777" w:rsidTr="00B677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320B497" w14:textId="159EC067" w:rsidR="00213A10" w:rsidRPr="004D2956" w:rsidRDefault="00213A10" w:rsidP="00213A1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8BCDD6B" w14:textId="0D73CCE7" w:rsidR="00213A10" w:rsidRPr="004D2956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E865CE6" w14:textId="77777777" w:rsidR="00213A10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5.837e-12</w:t>
                  </w:r>
                </w:p>
                <w:p w14:paraId="0087468A" w14:textId="43A6C69C" w:rsidR="00213A10" w:rsidRPr="004D2956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14689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84F5F83" w14:textId="77777777" w:rsidR="00213A10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2.776e-06</w:t>
                  </w:r>
                </w:p>
                <w:p w14:paraId="60A9C890" w14:textId="78100B8A" w:rsidR="00213A10" w:rsidRPr="004D2956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4347</w:t>
                  </w:r>
                </w:p>
              </w:tc>
            </w:tr>
            <w:tr w:rsidR="00213A10" w14:paraId="3804C5A5" w14:textId="77777777" w:rsidTr="00B6775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F7E41A" w14:textId="4B1AD71A" w:rsidR="00213A10" w:rsidRDefault="00213A10" w:rsidP="00213A1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5FBAEBF7" wp14:editId="557BC8E2">
                        <wp:extent cx="6858000" cy="3756660"/>
                        <wp:effectExtent l="0" t="0" r="0" b="0"/>
                        <wp:docPr id="2031187674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31187674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56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CF682CD" w14:textId="5A895481" w:rsidR="00213A10" w:rsidRPr="004D2956" w:rsidRDefault="00213A10" w:rsidP="00213A1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MEMS_1-Static 3-Strain-Strain1</w:t>
                  </w:r>
                </w:p>
              </w:tc>
            </w:tr>
          </w:tbl>
          <w:p w14:paraId="70710DFB" w14:textId="77777777" w:rsidR="00213A10" w:rsidRDefault="00213A1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99"/>
              <w:gridCol w:w="7139"/>
            </w:tblGrid>
            <w:tr w:rsidR="00213A10" w14:paraId="4331162D" w14:textId="77777777" w:rsidTr="00213A1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A52E50" w14:textId="6594063F" w:rsidR="00213A10" w:rsidRDefault="00213A10" w:rsidP="00213A10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CB816D" w14:textId="0177F740" w:rsidR="00213A10" w:rsidRDefault="00213A10" w:rsidP="00213A1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213A10" w14:paraId="3EF4B288" w14:textId="77777777" w:rsidTr="00A954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D2CA58C" w14:textId="41FA8B8E" w:rsidR="00213A10" w:rsidRPr="004D2956" w:rsidRDefault="00213A10" w:rsidP="00213A1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B0DE41A" w14:textId="66008428" w:rsidR="00213A10" w:rsidRPr="004D2956" w:rsidRDefault="00213A10" w:rsidP="00213A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213A10" w14:paraId="547EC894" w14:textId="77777777" w:rsidTr="00213A1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71D343" w14:textId="2B1F8DF6" w:rsidR="00213A10" w:rsidRDefault="00213A10" w:rsidP="00213A1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495DA06" wp14:editId="6282F848">
                        <wp:extent cx="6858000" cy="3756660"/>
                        <wp:effectExtent l="0" t="0" r="0" b="0"/>
                        <wp:docPr id="500508741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050874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56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C29299" w14:textId="71F3862B" w:rsidR="00213A10" w:rsidRPr="004D2956" w:rsidRDefault="00213A10" w:rsidP="00213A1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MEMS_1-Static 3-Displacement-Displacement1{1}</w:t>
                  </w:r>
                </w:p>
              </w:tc>
            </w:tr>
          </w:tbl>
          <w:p w14:paraId="05A5376C" w14:textId="77777777" w:rsidR="00213A10" w:rsidRPr="000B04D4" w:rsidRDefault="00213A10" w:rsidP="000A7C6B"/>
          <w:bookmarkEnd w:id="22"/>
          <w:bookmarkEnd w:id="23"/>
          <w:bookmarkEnd w:id="24"/>
          <w:p w14:paraId="7DC38032" w14:textId="773C6D91" w:rsidR="00EC2432" w:rsidRDefault="00EC2432" w:rsidP="000A7C6B"/>
        </w:tc>
      </w:tr>
    </w:tbl>
    <w:p w14:paraId="0CB3D6C4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024C5993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6A85187" w14:textId="3682C77E" w:rsidR="000B1701" w:rsidRDefault="00213A10" w:rsidP="00213A10">
            <w:pPr>
              <w:pStyle w:val="Heading1"/>
            </w:pPr>
            <w:bookmarkStart w:id="26" w:name="_Toc152588572"/>
            <w:r>
              <w:t>Conclusion</w:t>
            </w:r>
            <w:bookmarkEnd w:id="26"/>
          </w:p>
        </w:tc>
      </w:tr>
    </w:tbl>
    <w:p w14:paraId="627EAC2D" w14:textId="7C2F1BEA" w:rsidR="00AC3438" w:rsidRPr="00AC3438" w:rsidRDefault="00AC3438" w:rsidP="00FE0924"/>
    <w:sectPr w:rsidR="00AC3438" w:rsidRPr="00AC3438" w:rsidSect="00213A10">
      <w:footerReference w:type="default" r:id="rId16"/>
      <w:footerReference w:type="first" r:id="rId17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0B5C6" w14:textId="77777777" w:rsidR="00213A10" w:rsidRDefault="00213A10" w:rsidP="00F25CD7">
      <w:pPr>
        <w:spacing w:after="0" w:line="240" w:lineRule="auto"/>
      </w:pPr>
      <w:r>
        <w:separator/>
      </w:r>
    </w:p>
  </w:endnote>
  <w:endnote w:type="continuationSeparator" w:id="0">
    <w:p w14:paraId="57430CBD" w14:textId="77777777" w:rsidR="00213A10" w:rsidRDefault="00213A10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FD315C" w14:paraId="2ED17136" w14:textId="77777777" w:rsidTr="003E1AE9">
      <w:tc>
        <w:tcPr>
          <w:tcW w:w="867" w:type="pct"/>
        </w:tcPr>
        <w:p w14:paraId="7309D993" w14:textId="77777777" w:rsidR="00FD315C" w:rsidRDefault="00FD315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F279F65" wp14:editId="4E1AAF0C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5BECDC14" w14:textId="284C0669" w:rsidR="00FD315C" w:rsidRDefault="00213A10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28C3D8E3" w14:textId="6FA0B9ED" w:rsidR="00FD315C" w:rsidRDefault="00213A10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MEMS_1</w:t>
          </w:r>
        </w:p>
      </w:tc>
      <w:tc>
        <w:tcPr>
          <w:tcW w:w="0" w:type="auto"/>
          <w:vAlign w:val="bottom"/>
        </w:tcPr>
        <w:p w14:paraId="7C644C56" w14:textId="77777777" w:rsidR="00FD315C" w:rsidRDefault="00FD315C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62B6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33F0E2BC" w14:textId="77777777" w:rsidR="00FD315C" w:rsidRPr="00BF0BC4" w:rsidRDefault="00FD315C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FD315C" w14:paraId="0B6626A8" w14:textId="77777777" w:rsidTr="00BF0BC4">
      <w:tc>
        <w:tcPr>
          <w:tcW w:w="1908" w:type="dxa"/>
        </w:tcPr>
        <w:p w14:paraId="524D86ED" w14:textId="77777777" w:rsidR="00FD315C" w:rsidRDefault="00FD315C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0BA3287" wp14:editId="323156B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033E20C5" w14:textId="27F13567" w:rsidR="00FD315C" w:rsidRDefault="00213A10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FD315C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017BE3E9" w14:textId="207AD163" w:rsidR="00FD315C" w:rsidRDefault="00213A10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MEMS_1</w:t>
          </w:r>
        </w:p>
      </w:tc>
      <w:tc>
        <w:tcPr>
          <w:tcW w:w="360" w:type="dxa"/>
          <w:vAlign w:val="bottom"/>
        </w:tcPr>
        <w:p w14:paraId="08E319EC" w14:textId="77777777" w:rsidR="00FD315C" w:rsidRDefault="00FD315C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62B6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68E5BD06" w14:textId="77777777" w:rsidR="00FD315C" w:rsidRPr="00F25CD7" w:rsidRDefault="00FD315C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61047" w14:textId="77777777" w:rsidR="00213A10" w:rsidRDefault="00213A10" w:rsidP="00F25CD7">
      <w:pPr>
        <w:spacing w:after="0" w:line="240" w:lineRule="auto"/>
      </w:pPr>
      <w:r>
        <w:separator/>
      </w:r>
    </w:p>
  </w:footnote>
  <w:footnote w:type="continuationSeparator" w:id="0">
    <w:p w14:paraId="3307F683" w14:textId="77777777" w:rsidR="00213A10" w:rsidRDefault="00213A10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10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A10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1DA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B59BF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97E8E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62B6"/>
    <w:rsid w:val="009E7C50"/>
    <w:rsid w:val="009E7F81"/>
    <w:rsid w:val="009F13F1"/>
    <w:rsid w:val="009F39F8"/>
    <w:rsid w:val="009F4372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1AE2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D87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D540D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2EE8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D315C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42F6B"/>
  <w15:docId w15:val="{EEDAEDBD-20A8-4248-BBDF-F2C5F693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9536B-F49F-44C4-B3F5-69652360B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10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Pratham Goel</dc:creator>
  <cp:lastModifiedBy>pgoel125@student.ubc.ca</cp:lastModifiedBy>
  <cp:revision>1</cp:revision>
  <dcterms:created xsi:type="dcterms:W3CDTF">2023-12-04T21:21:00Z</dcterms:created>
  <dcterms:modified xsi:type="dcterms:W3CDTF">2023-12-04T21:22:00Z</dcterms:modified>
</cp:coreProperties>
</file>